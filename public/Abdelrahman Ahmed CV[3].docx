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920C" w14:textId="4AF76DD9" w:rsidR="008A268C" w:rsidRPr="004A5A09" w:rsidRDefault="000D648F" w:rsidP="004A5A09">
      <w:pPr>
        <w:pStyle w:val="Title"/>
        <w:jc w:val="center"/>
        <w:rPr>
          <w:color w:val="auto"/>
          <w:sz w:val="40"/>
          <w:szCs w:val="40"/>
        </w:rPr>
      </w:pPr>
      <w:r w:rsidRPr="00EA67FE">
        <w:rPr>
          <w:color w:val="auto"/>
          <w:sz w:val="40"/>
          <w:szCs w:val="40"/>
        </w:rPr>
        <w:t>Abdelrhman AHmed</w:t>
      </w:r>
    </w:p>
    <w:p w14:paraId="2C474A6E" w14:textId="77777777" w:rsidR="001B5742" w:rsidRDefault="001B5742" w:rsidP="001B5742">
      <w:pPr>
        <w:jc w:val="center"/>
      </w:pPr>
      <w:r>
        <w:t>📧 dev.abdelrhmanahmed@gmail.com    📱 +20 106 548 7826</w:t>
      </w:r>
    </w:p>
    <w:p w14:paraId="45FF2717" w14:textId="77777777" w:rsidR="001B5742" w:rsidRDefault="001B5742" w:rsidP="001B5742">
      <w:pPr>
        <w:jc w:val="center"/>
      </w:pPr>
      <w:r>
        <w:t>🌐 GitHub: https://github.com/Abedlrhman14 | LinkedIn: https://www.linkedin.com/in/abdelrhman-ahmed-0321752b5/</w:t>
      </w:r>
    </w:p>
    <w:p w14:paraId="23B614B9" w14:textId="30434FEB" w:rsidR="004A5A09" w:rsidRPr="00FF638B" w:rsidRDefault="004A5A09" w:rsidP="004A5A09">
      <w:pPr>
        <w:rPr>
          <w:noProof/>
          <w:color w:val="auto"/>
          <w:sz w:val="40"/>
          <w:szCs w:val="40"/>
          <w:u w:val="single"/>
        </w:rPr>
      </w:pPr>
      <w:r w:rsidRPr="00FF638B">
        <w:rPr>
          <w:noProof/>
          <w:color w:val="auto"/>
          <w:sz w:val="36"/>
          <w:szCs w:val="36"/>
          <w:u w:val="single"/>
        </w:rPr>
        <w:t>Education</w:t>
      </w:r>
    </w:p>
    <w:p w14:paraId="1987DD01" w14:textId="77777777" w:rsidR="008A36E0" w:rsidRPr="008A36E0" w:rsidRDefault="008A36E0" w:rsidP="008A36E0">
      <w:pPr>
        <w:rPr>
          <w:rFonts w:asciiTheme="majorHAnsi" w:eastAsiaTheme="majorEastAsia" w:hAnsiTheme="majorHAnsi" w:cstheme="majorBidi"/>
          <w:caps/>
          <w:color w:val="auto"/>
          <w:spacing w:val="20"/>
          <w:kern w:val="20"/>
          <w:szCs w:val="20"/>
          <w14:ligatures w14:val="standardContextual"/>
        </w:rPr>
      </w:pPr>
      <w:r w:rsidRPr="008A36E0">
        <w:rPr>
          <w:rFonts w:asciiTheme="majorHAnsi" w:eastAsiaTheme="majorEastAsia" w:hAnsiTheme="majorHAnsi" w:cstheme="majorBidi"/>
          <w:caps/>
          <w:color w:val="auto"/>
          <w:spacing w:val="20"/>
          <w:kern w:val="20"/>
          <w:szCs w:val="20"/>
          <w14:ligatures w14:val="standardContextual"/>
        </w:rPr>
        <w:t xml:space="preserve">Sadat Academy for Management Sciences – Egypt  </w:t>
      </w:r>
    </w:p>
    <w:p w14:paraId="0C363CEB" w14:textId="77777777" w:rsidR="008A36E0" w:rsidRPr="008A36E0" w:rsidRDefault="008A36E0" w:rsidP="008A36E0">
      <w:pPr>
        <w:rPr>
          <w:rFonts w:asciiTheme="majorHAnsi" w:eastAsiaTheme="majorEastAsia" w:hAnsiTheme="majorHAnsi" w:cstheme="majorBidi"/>
          <w:caps/>
          <w:color w:val="auto"/>
          <w:spacing w:val="20"/>
          <w:kern w:val="20"/>
          <w:szCs w:val="20"/>
          <w14:ligatures w14:val="standardContextual"/>
        </w:rPr>
      </w:pPr>
      <w:r w:rsidRPr="008A36E0">
        <w:rPr>
          <w:rFonts w:asciiTheme="majorHAnsi" w:eastAsiaTheme="majorEastAsia" w:hAnsiTheme="majorHAnsi" w:cstheme="majorBidi"/>
          <w:caps/>
          <w:color w:val="auto"/>
          <w:spacing w:val="20"/>
          <w:kern w:val="20"/>
          <w:szCs w:val="20"/>
          <w14:ligatures w14:val="standardContextual"/>
        </w:rPr>
        <w:t xml:space="preserve">Bachelor of Management Information Systems  </w:t>
      </w:r>
    </w:p>
    <w:p w14:paraId="06C276A4" w14:textId="300B8B23" w:rsidR="00FF638B" w:rsidRPr="00FF638B" w:rsidRDefault="008A36E0" w:rsidP="008A36E0">
      <w:r w:rsidRPr="008A36E0">
        <w:rPr>
          <w:rFonts w:asciiTheme="majorHAnsi" w:eastAsiaTheme="majorEastAsia" w:hAnsiTheme="majorHAnsi" w:cstheme="majorBidi"/>
          <w:caps/>
          <w:color w:val="auto"/>
          <w:spacing w:val="20"/>
          <w:kern w:val="20"/>
          <w:szCs w:val="20"/>
          <w14:ligatures w14:val="standardContextual"/>
        </w:rPr>
        <w:t xml:space="preserve">Graduation: </w:t>
      </w:r>
      <w:r>
        <w:rPr>
          <w:rFonts w:asciiTheme="majorHAnsi" w:eastAsiaTheme="majorEastAsia" w:hAnsiTheme="majorHAnsi" w:cstheme="majorBidi"/>
          <w:caps/>
          <w:color w:val="auto"/>
          <w:spacing w:val="20"/>
          <w:kern w:val="20"/>
          <w:szCs w:val="20"/>
          <w14:ligatures w14:val="standardContextual"/>
        </w:rPr>
        <w:t>may</w:t>
      </w:r>
      <w:r w:rsidRPr="008A36E0">
        <w:rPr>
          <w:rFonts w:asciiTheme="majorHAnsi" w:eastAsiaTheme="majorEastAsia" w:hAnsiTheme="majorHAnsi" w:cstheme="majorBidi"/>
          <w:caps/>
          <w:color w:val="auto"/>
          <w:spacing w:val="20"/>
          <w:kern w:val="20"/>
          <w:szCs w:val="20"/>
          <w14:ligatures w14:val="standardContextual"/>
        </w:rPr>
        <w:t xml:space="preserve"> 2025</w:t>
      </w:r>
    </w:p>
    <w:p w14:paraId="645413BA" w14:textId="77777777" w:rsidR="00FF638B" w:rsidRPr="00FF638B" w:rsidRDefault="00FF638B" w:rsidP="00FF638B">
      <w:pPr>
        <w:rPr>
          <w:b/>
          <w:bCs/>
          <w:color w:val="auto"/>
          <w:u w:val="single"/>
        </w:rPr>
      </w:pPr>
      <w:r w:rsidRPr="00FF638B">
        <w:rPr>
          <w:b/>
          <w:bCs/>
          <w:color w:val="auto"/>
          <w:w w:val="110"/>
          <w:sz w:val="23"/>
          <w:u w:val="single"/>
        </w:rPr>
        <w:t xml:space="preserve"> </w:t>
      </w:r>
      <w:r w:rsidRPr="00FF638B">
        <w:rPr>
          <w:b/>
          <w:bCs/>
          <w:color w:val="auto"/>
          <w:u w:val="single"/>
        </w:rPr>
        <w:t xml:space="preserve"> </w:t>
      </w:r>
      <w:r w:rsidRPr="00FF638B">
        <w:rPr>
          <w:b/>
          <w:bCs/>
          <w:color w:val="auto"/>
          <w:sz w:val="30"/>
          <w:szCs w:val="30"/>
          <w:u w:val="single"/>
        </w:rPr>
        <w:t xml:space="preserve">Work experience </w:t>
      </w:r>
    </w:p>
    <w:p w14:paraId="01A37C71" w14:textId="77777777" w:rsidR="001B5742" w:rsidRDefault="001B5742" w:rsidP="001B5742">
      <w:r>
        <w:rPr>
          <w:b/>
        </w:rPr>
        <w:t>Student Web Developer — Kimit Academy, Egypt</w:t>
      </w:r>
    </w:p>
    <w:p w14:paraId="77E9B20C" w14:textId="77777777" w:rsidR="001B5742" w:rsidRDefault="001B5742" w:rsidP="001B5742">
      <w:r>
        <w:t>October 2023 – October 2024</w:t>
      </w:r>
    </w:p>
    <w:p w14:paraId="5B605CA3" w14:textId="77777777" w:rsidR="001B5742" w:rsidRDefault="001B5742" w:rsidP="001B5742">
      <w:pPr>
        <w:pStyle w:val="ListBullet"/>
      </w:pPr>
      <w:r>
        <w:t>Built complex and user-friendly web interfaces.</w:t>
      </w:r>
    </w:p>
    <w:p w14:paraId="1ACEBC59" w14:textId="77777777" w:rsidR="001B5742" w:rsidRDefault="001B5742" w:rsidP="001B5742">
      <w:pPr>
        <w:pStyle w:val="ListBullet"/>
      </w:pPr>
      <w:r>
        <w:t>Developed a fully functional Student Management System using Laravel.</w:t>
      </w:r>
    </w:p>
    <w:p w14:paraId="5E46F497" w14:textId="061A88A3" w:rsidR="001B5742" w:rsidRDefault="001B5742" w:rsidP="001B5742">
      <w:pPr>
        <w:pStyle w:val="ListBullet"/>
      </w:pPr>
      <w:r>
        <w:t>Delivered multiple responsive projects using HTML, CSS, and Bootstrap</w:t>
      </w:r>
    </w:p>
    <w:p w14:paraId="6B3F5F5C" w14:textId="77777777" w:rsidR="001B5742" w:rsidRPr="001B5742" w:rsidRDefault="001B5742" w:rsidP="001B5742">
      <w:pPr>
        <w:pStyle w:val="Heading1"/>
        <w:rPr>
          <w:color w:val="auto"/>
          <w:sz w:val="32"/>
          <w:szCs w:val="32"/>
          <w:u w:val="single"/>
          <w:rtl/>
        </w:rPr>
      </w:pPr>
      <w:r w:rsidRPr="001B5742">
        <w:rPr>
          <w:color w:val="auto"/>
          <w:sz w:val="32"/>
          <w:szCs w:val="32"/>
          <w:u w:val="single"/>
        </w:rPr>
        <w:t>Technical Skills</w:t>
      </w:r>
    </w:p>
    <w:p w14:paraId="2AA148FA" w14:textId="77777777" w:rsidR="001B5742" w:rsidRPr="001B5742" w:rsidRDefault="001B5742" w:rsidP="001B5742"/>
    <w:p w14:paraId="793A2A14" w14:textId="77777777" w:rsidR="001B5742" w:rsidRDefault="001B5742" w:rsidP="001B5742">
      <w:pPr>
        <w:pStyle w:val="ListBullet"/>
      </w:pPr>
      <w:r>
        <w:t>Languages: PHP, JavaScript, C++, SQL, HTML, CSS</w:t>
      </w:r>
    </w:p>
    <w:p w14:paraId="476D4391" w14:textId="77777777" w:rsidR="001B5742" w:rsidRDefault="001B5742" w:rsidP="001B5742">
      <w:pPr>
        <w:pStyle w:val="ListBullet"/>
      </w:pPr>
      <w:r>
        <w:t>Frontend: Bootstrap, React.js</w:t>
      </w:r>
    </w:p>
    <w:p w14:paraId="45C5E6B8" w14:textId="77777777" w:rsidR="001B5742" w:rsidRDefault="001B5742" w:rsidP="001B5742">
      <w:pPr>
        <w:pStyle w:val="ListBullet"/>
      </w:pPr>
      <w:r>
        <w:t>Backend: Laravel, REST API</w:t>
      </w:r>
    </w:p>
    <w:p w14:paraId="543100E7" w14:textId="77777777" w:rsidR="001B5742" w:rsidRDefault="001B5742" w:rsidP="001B5742">
      <w:pPr>
        <w:pStyle w:val="ListBullet"/>
      </w:pPr>
      <w:r>
        <w:t>Tools &amp; Platforms: Git, GitHub, Visual Studio Code, Figma</w:t>
      </w:r>
    </w:p>
    <w:p w14:paraId="76FC7282" w14:textId="77777777" w:rsidR="001B5742" w:rsidRDefault="001B5742" w:rsidP="001B5742">
      <w:pPr>
        <w:pStyle w:val="ListBullet"/>
      </w:pPr>
      <w:r>
        <w:t>Database: MySQL</w:t>
      </w:r>
    </w:p>
    <w:p w14:paraId="4DC1E833" w14:textId="77777777" w:rsidR="001B5742" w:rsidRDefault="001B5742" w:rsidP="001B5742">
      <w:pPr>
        <w:pStyle w:val="ListBullet"/>
      </w:pPr>
      <w:r>
        <w:t>Version Control: Git &amp; GitHub</w:t>
      </w:r>
    </w:p>
    <w:p w14:paraId="486D8EBB" w14:textId="4FA2FB14" w:rsidR="0073141A" w:rsidRPr="00FF638B" w:rsidRDefault="00B55777" w:rsidP="00FF638B">
      <w:pPr>
        <w:pStyle w:val="Subtitle"/>
        <w:rPr>
          <w:color w:val="auto"/>
          <w:sz w:val="30"/>
          <w:szCs w:val="30"/>
          <w:u w:val="single"/>
        </w:rPr>
      </w:pPr>
      <w:r w:rsidRPr="00FF638B">
        <w:rPr>
          <w:color w:val="auto"/>
          <w:sz w:val="30"/>
          <w:szCs w:val="30"/>
          <w:u w:val="single"/>
        </w:rPr>
        <w:t>PROJECTS</w:t>
      </w:r>
    </w:p>
    <w:p w14:paraId="3930E145" w14:textId="77777777" w:rsidR="00E40892" w:rsidRDefault="00E40892" w:rsidP="00E40892">
      <w:pPr>
        <w:pStyle w:val="Heading3"/>
        <w:rPr>
          <w:color w:val="auto"/>
        </w:rPr>
      </w:pPr>
      <w:r>
        <w:rPr>
          <w:rStyle w:val="Strong"/>
          <w:b/>
          <w:bCs w:val="0"/>
        </w:rPr>
        <w:t>Invoice Management System</w:t>
      </w:r>
    </w:p>
    <w:p w14:paraId="233EEC1C" w14:textId="77777777" w:rsidR="00E40892" w:rsidRPr="00E40892" w:rsidRDefault="00E40892" w:rsidP="00E40892">
      <w:pPr>
        <w:pStyle w:val="NormalWeb"/>
        <w:rPr>
          <w:sz w:val="22"/>
          <w:szCs w:val="22"/>
        </w:rPr>
      </w:pPr>
      <w:r w:rsidRPr="00E40892">
        <w:rPr>
          <w:rStyle w:val="Strong"/>
          <w:rFonts w:eastAsiaTheme="majorEastAsia"/>
          <w:sz w:val="22"/>
          <w:szCs w:val="22"/>
        </w:rPr>
        <w:t>Tech Stack:</w:t>
      </w:r>
      <w:r w:rsidRPr="00E40892">
        <w:rPr>
          <w:sz w:val="22"/>
          <w:szCs w:val="22"/>
        </w:rPr>
        <w:t xml:space="preserve"> Laravel (Back-End), React.js (Front-End), MySQL</w:t>
      </w:r>
    </w:p>
    <w:p w14:paraId="3FF4B20F" w14:textId="77777777" w:rsidR="00E40892" w:rsidRPr="00E40892" w:rsidRDefault="00E40892" w:rsidP="00E40892">
      <w:pPr>
        <w:pStyle w:val="NormalWeb"/>
        <w:rPr>
          <w:sz w:val="22"/>
          <w:szCs w:val="22"/>
        </w:rPr>
      </w:pPr>
      <w:r w:rsidRPr="00E40892">
        <w:rPr>
          <w:rStyle w:val="Strong"/>
          <w:rFonts w:eastAsiaTheme="majorEastAsia"/>
          <w:sz w:val="22"/>
          <w:szCs w:val="22"/>
        </w:rPr>
        <w:t>Description:</w:t>
      </w:r>
      <w:r w:rsidRPr="00E40892">
        <w:rPr>
          <w:sz w:val="22"/>
          <w:szCs w:val="22"/>
        </w:rPr>
        <w:br/>
        <w:t>Developed a full-stack invoice management system with a responsive user interface.</w:t>
      </w:r>
      <w:r w:rsidRPr="00E40892">
        <w:rPr>
          <w:sz w:val="22"/>
          <w:szCs w:val="22"/>
        </w:rPr>
        <w:br/>
        <w:t>The system allows users to:</w:t>
      </w:r>
    </w:p>
    <w:p w14:paraId="295FB2A8" w14:textId="77777777" w:rsidR="00E40892" w:rsidRPr="00E40892" w:rsidRDefault="00E40892" w:rsidP="00E40892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E40892">
        <w:rPr>
          <w:sz w:val="22"/>
          <w:szCs w:val="22"/>
        </w:rPr>
        <w:t>Add multiple products with quantity and price</w:t>
      </w:r>
    </w:p>
    <w:p w14:paraId="57559C44" w14:textId="77777777" w:rsidR="00E40892" w:rsidRPr="00E40892" w:rsidRDefault="00E40892" w:rsidP="00E40892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E40892">
        <w:rPr>
          <w:sz w:val="22"/>
          <w:szCs w:val="22"/>
        </w:rPr>
        <w:t>Automatically calculate tax, discounts, and delivery fees</w:t>
      </w:r>
    </w:p>
    <w:p w14:paraId="0A58B040" w14:textId="77777777" w:rsidR="00E40892" w:rsidRPr="00E40892" w:rsidRDefault="00E40892" w:rsidP="00E40892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E40892">
        <w:rPr>
          <w:sz w:val="22"/>
          <w:szCs w:val="22"/>
        </w:rPr>
        <w:t>Display a real-time total and summary section</w:t>
      </w:r>
    </w:p>
    <w:p w14:paraId="076E4F09" w14:textId="77777777" w:rsidR="00E40892" w:rsidRPr="00E40892" w:rsidRDefault="00E40892" w:rsidP="00E40892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E40892">
        <w:rPr>
          <w:sz w:val="22"/>
          <w:szCs w:val="22"/>
        </w:rPr>
        <w:t>Store invoice data in a structured database</w:t>
      </w:r>
      <w:r w:rsidRPr="00E40892">
        <w:rPr>
          <w:sz w:val="22"/>
          <w:szCs w:val="22"/>
        </w:rPr>
        <w:br/>
        <w:t>The back-end was built with Laravel (RESTful APIs), and the front-end with React.js for dynamic interaction and state management.</w:t>
      </w:r>
    </w:p>
    <w:p w14:paraId="6B34D5C6" w14:textId="5180119F" w:rsidR="001B5742" w:rsidRDefault="00A571F3" w:rsidP="00A571F3">
      <w:pPr>
        <w:pStyle w:val="ListBullet"/>
      </w:pPr>
      <w:r>
        <w:rPr>
          <w:rFonts w:asciiTheme="minorHAnsi" w:hAnsiTheme="minorHAnsi"/>
          <w:b/>
          <w:color w:val="595959" w:themeColor="text1" w:themeTint="A6"/>
          <w:sz w:val="20"/>
          <w:lang w:eastAsia="ja-JP"/>
        </w:rPr>
        <w:t xml:space="preserve">live demo: </w:t>
      </w:r>
      <w:r w:rsidR="00AB316B" w:rsidRPr="00AB316B">
        <w:rPr>
          <w:rFonts w:asciiTheme="minorHAnsi" w:hAnsiTheme="minorHAnsi"/>
          <w:b/>
          <w:color w:val="595959" w:themeColor="text1" w:themeTint="A6"/>
          <w:sz w:val="20"/>
          <w:lang w:eastAsia="ja-JP"/>
        </w:rPr>
        <w:t>https://invoice-flax-six.vercel.app/</w:t>
      </w:r>
      <w:r w:rsidR="001B5742">
        <w:t>.</w:t>
      </w:r>
    </w:p>
    <w:p w14:paraId="64F9F261" w14:textId="77777777" w:rsidR="001B5742" w:rsidRDefault="001B5742" w:rsidP="001B5742">
      <w:r>
        <w:rPr>
          <w:b/>
        </w:rPr>
        <w:t>E-Commerce Platform with Admin Dashboard</w:t>
      </w:r>
    </w:p>
    <w:p w14:paraId="63D47157" w14:textId="77777777" w:rsidR="001B5742" w:rsidRDefault="001B5742" w:rsidP="001B5742">
      <w:pPr>
        <w:pStyle w:val="ListBullet"/>
      </w:pPr>
      <w:r>
        <w:t xml:space="preserve">Developed with Laravel and </w:t>
      </w:r>
      <w:proofErr w:type="spellStart"/>
      <w:r>
        <w:t>AdminLTE</w:t>
      </w:r>
      <w:proofErr w:type="spellEnd"/>
      <w:r>
        <w:t>.</w:t>
      </w:r>
    </w:p>
    <w:p w14:paraId="680D0B57" w14:textId="77777777" w:rsidR="001B5742" w:rsidRDefault="001B5742" w:rsidP="001B5742">
      <w:pPr>
        <w:pStyle w:val="ListBullet"/>
      </w:pPr>
      <w:r>
        <w:t>Implemented full user authentication, product management, and order processing.</w:t>
      </w:r>
    </w:p>
    <w:p w14:paraId="577908A8" w14:textId="77777777" w:rsidR="001B5742" w:rsidRDefault="001B5742" w:rsidP="001B5742">
      <w:pPr>
        <w:rPr>
          <w:b/>
          <w:rtl/>
        </w:rPr>
      </w:pPr>
      <w:r>
        <w:rPr>
          <w:b/>
        </w:rPr>
        <w:lastRenderedPageBreak/>
        <w:t>School Management API</w:t>
      </w:r>
    </w:p>
    <w:p w14:paraId="453ADAF3" w14:textId="77777777" w:rsidR="000A2C43" w:rsidRPr="000A2C43" w:rsidRDefault="000A2C43" w:rsidP="000A2C43">
      <w:r w:rsidRPr="000A2C43">
        <w:rPr>
          <w:b/>
          <w:bCs/>
        </w:rPr>
        <w:t>Description:</w:t>
      </w:r>
      <w:r w:rsidRPr="000A2C43">
        <w:br/>
        <w:t>Developed a secure and scalable RESTful API for managing school operations. The system supports multiple user roles such as Admins, Teachers, and Students, and includes:</w:t>
      </w:r>
    </w:p>
    <w:p w14:paraId="7DEE6315" w14:textId="77777777" w:rsidR="000A2C43" w:rsidRPr="000A2C43" w:rsidRDefault="000A2C43" w:rsidP="000A2C43">
      <w:pPr>
        <w:numPr>
          <w:ilvl w:val="0"/>
          <w:numId w:val="16"/>
        </w:numPr>
      </w:pPr>
      <w:r w:rsidRPr="000A2C43">
        <w:rPr>
          <w:b/>
          <w:bCs/>
        </w:rPr>
        <w:t>User Authentication:</w:t>
      </w:r>
      <w:r w:rsidRPr="000A2C43">
        <w:br/>
        <w:t>Implemented using Laravel Passport to handle secure login, registration, and token-based access for each role.</w:t>
      </w:r>
    </w:p>
    <w:p w14:paraId="3D5C0F6B" w14:textId="77777777" w:rsidR="000A2C43" w:rsidRPr="000A2C43" w:rsidRDefault="000A2C43" w:rsidP="000A2C43">
      <w:pPr>
        <w:numPr>
          <w:ilvl w:val="0"/>
          <w:numId w:val="16"/>
        </w:numPr>
      </w:pPr>
      <w:r w:rsidRPr="000A2C43">
        <w:rPr>
          <w:b/>
          <w:bCs/>
        </w:rPr>
        <w:t>Role-Based Access Control:</w:t>
      </w:r>
      <w:r w:rsidRPr="000A2C43">
        <w:br/>
        <w:t>Ensures that only authorized users can perform actions like managing students, classes, or assignments.</w:t>
      </w:r>
    </w:p>
    <w:p w14:paraId="0FC86034" w14:textId="77777777" w:rsidR="000A2C43" w:rsidRPr="000A2C43" w:rsidRDefault="000A2C43" w:rsidP="000A2C43">
      <w:pPr>
        <w:numPr>
          <w:ilvl w:val="0"/>
          <w:numId w:val="16"/>
        </w:numPr>
      </w:pPr>
      <w:r w:rsidRPr="000A2C43">
        <w:rPr>
          <w:b/>
          <w:bCs/>
        </w:rPr>
        <w:t>Student Management:</w:t>
      </w:r>
      <w:r w:rsidRPr="000A2C43">
        <w:br/>
        <w:t>APIs to create, update, delete, and retrieve student data.</w:t>
      </w:r>
    </w:p>
    <w:p w14:paraId="151F66B0" w14:textId="77777777" w:rsidR="000A2C43" w:rsidRPr="000A2C43" w:rsidRDefault="000A2C43" w:rsidP="000A2C43">
      <w:pPr>
        <w:numPr>
          <w:ilvl w:val="0"/>
          <w:numId w:val="16"/>
        </w:numPr>
      </w:pPr>
      <w:r w:rsidRPr="000A2C43">
        <w:rPr>
          <w:b/>
          <w:bCs/>
        </w:rPr>
        <w:t>Class Management:</w:t>
      </w:r>
      <w:r w:rsidRPr="000A2C43">
        <w:br/>
        <w:t>Allows adding students to classes and viewing class-specific data.</w:t>
      </w:r>
    </w:p>
    <w:p w14:paraId="70B31F76" w14:textId="77777777" w:rsidR="000A2C43" w:rsidRPr="000A2C43" w:rsidRDefault="000A2C43" w:rsidP="000A2C43">
      <w:pPr>
        <w:numPr>
          <w:ilvl w:val="0"/>
          <w:numId w:val="16"/>
        </w:numPr>
      </w:pPr>
      <w:r w:rsidRPr="000A2C43">
        <w:rPr>
          <w:b/>
          <w:bCs/>
        </w:rPr>
        <w:t>Task Assignments:</w:t>
      </w:r>
      <w:r w:rsidRPr="000A2C43">
        <w:br/>
        <w:t>Teachers can assign tasks to students and view task progress.</w:t>
      </w:r>
    </w:p>
    <w:p w14:paraId="22CAF48B" w14:textId="77777777" w:rsidR="000A2C43" w:rsidRPr="000A2C43" w:rsidRDefault="000A2C43" w:rsidP="000A2C43">
      <w:pPr>
        <w:numPr>
          <w:ilvl w:val="0"/>
          <w:numId w:val="16"/>
        </w:numPr>
      </w:pPr>
      <w:r w:rsidRPr="000A2C43">
        <w:rPr>
          <w:b/>
          <w:bCs/>
        </w:rPr>
        <w:t>Error Handling &amp; Validation:</w:t>
      </w:r>
      <w:r w:rsidRPr="000A2C43">
        <w:br/>
        <w:t>Proper response codes and validation messages for clean API consumption.</w:t>
      </w:r>
    </w:p>
    <w:p w14:paraId="6CDF9C85" w14:textId="0B90A196" w:rsidR="000A2C43" w:rsidRDefault="000A2C43" w:rsidP="000A2C43">
      <w:r w:rsidRPr="000A2C43">
        <w:t>This project reflects my ability to structure clean APIs, implement secure access with Passport, and follow best practices in back-end development using Laravel.</w:t>
      </w:r>
    </w:p>
    <w:p w14:paraId="202D1271" w14:textId="2607CFA4" w:rsidR="001B5742" w:rsidRDefault="001B5742" w:rsidP="000A2C43">
      <w:pPr>
        <w:rPr>
          <w:rtl/>
        </w:rPr>
      </w:pPr>
      <w:r>
        <w:t xml:space="preserve">GitHub: </w:t>
      </w:r>
      <w:hyperlink r:id="rId11" w:history="1">
        <w:r w:rsidR="000A2C43" w:rsidRPr="008D4689">
          <w:rPr>
            <w:rStyle w:val="Hyperlink"/>
          </w:rPr>
          <w:t>https://github.com/Abedlrhman14/School_Mangment</w:t>
        </w:r>
      </w:hyperlink>
    </w:p>
    <w:p w14:paraId="2A7A391D" w14:textId="77777777" w:rsidR="000A2C43" w:rsidRPr="000A2C43" w:rsidRDefault="000A2C43" w:rsidP="000A2C43">
      <w:pPr>
        <w:rPr>
          <w:rtl/>
        </w:rPr>
      </w:pPr>
    </w:p>
    <w:p w14:paraId="70F184E6" w14:textId="77777777" w:rsidR="001B5742" w:rsidRDefault="001B5742" w:rsidP="001B5742">
      <w:pPr>
        <w:pStyle w:val="Heading1"/>
      </w:pPr>
      <w:r>
        <w:t>Soft Skills</w:t>
      </w:r>
    </w:p>
    <w:p w14:paraId="7C8460AA" w14:textId="77777777" w:rsidR="001B5742" w:rsidRDefault="001B5742" w:rsidP="001B5742">
      <w:pPr>
        <w:pStyle w:val="ListBullet"/>
      </w:pPr>
      <w:r>
        <w:t>Problem Solving</w:t>
      </w:r>
    </w:p>
    <w:p w14:paraId="7D7D565C" w14:textId="77777777" w:rsidR="001B5742" w:rsidRDefault="001B5742" w:rsidP="001B5742">
      <w:pPr>
        <w:pStyle w:val="ListBullet"/>
      </w:pPr>
      <w:r>
        <w:t>Team Collaboration</w:t>
      </w:r>
    </w:p>
    <w:p w14:paraId="4C670A52" w14:textId="77777777" w:rsidR="001B5742" w:rsidRDefault="001B5742" w:rsidP="001B5742">
      <w:pPr>
        <w:pStyle w:val="ListBullet"/>
      </w:pPr>
      <w:r>
        <w:t>Attention to Detail</w:t>
      </w:r>
    </w:p>
    <w:p w14:paraId="2803D238" w14:textId="77777777" w:rsidR="001B5742" w:rsidRDefault="001B5742" w:rsidP="001B5742">
      <w:pPr>
        <w:pStyle w:val="ListBullet"/>
      </w:pPr>
      <w:r>
        <w:t>Time Management</w:t>
      </w:r>
    </w:p>
    <w:p w14:paraId="6A4F7204" w14:textId="65D53670" w:rsidR="00A4102C" w:rsidRPr="00A4102C" w:rsidRDefault="00A4102C" w:rsidP="00A4102C">
      <w:pPr>
        <w:pStyle w:val="ListBullet"/>
      </w:pPr>
      <w:r w:rsidRPr="00A4102C">
        <w:t xml:space="preserve">  Fast Learner</w:t>
      </w:r>
    </w:p>
    <w:p w14:paraId="72BAFD74" w14:textId="75B677FA" w:rsidR="00A4102C" w:rsidRDefault="0078683B" w:rsidP="0078683B">
      <w:pPr>
        <w:pStyle w:val="ListBullet"/>
      </w:pPr>
      <w:r>
        <w:t>Self-Motivated</w:t>
      </w:r>
    </w:p>
    <w:p w14:paraId="35A46D6F" w14:textId="77777777" w:rsidR="001B5742" w:rsidRDefault="001B5742" w:rsidP="001B5742">
      <w:pPr>
        <w:pStyle w:val="Heading1"/>
      </w:pPr>
      <w:r>
        <w:t>Languages</w:t>
      </w:r>
    </w:p>
    <w:p w14:paraId="000712EB" w14:textId="77777777" w:rsidR="001B5742" w:rsidRDefault="001B5742" w:rsidP="001B5742">
      <w:pPr>
        <w:pStyle w:val="ListBullet"/>
      </w:pPr>
      <w:r>
        <w:t>Arabic: Native</w:t>
      </w:r>
    </w:p>
    <w:p w14:paraId="2A6D81D0" w14:textId="77777777" w:rsidR="001B5742" w:rsidRDefault="001B5742" w:rsidP="001B5742">
      <w:pPr>
        <w:pStyle w:val="ListBullet"/>
      </w:pPr>
      <w:r>
        <w:t>English: Good</w:t>
      </w:r>
    </w:p>
    <w:p w14:paraId="4930D1E8" w14:textId="77777777" w:rsidR="001B5742" w:rsidRPr="00EA67FE" w:rsidRDefault="001B5742" w:rsidP="001B5742">
      <w:pPr>
        <w:pStyle w:val="ReferenceHeader"/>
        <w:tabs>
          <w:tab w:val="center" w:pos="4680"/>
          <w:tab w:val="right" w:pos="9360"/>
        </w:tabs>
        <w:rPr>
          <w:color w:val="auto"/>
        </w:rPr>
      </w:pPr>
    </w:p>
    <w:sectPr w:rsidR="001B5742" w:rsidRPr="00EA67FE" w:rsidSect="00083B45">
      <w:pgSz w:w="12240" w:h="15840" w:code="1"/>
      <w:pgMar w:top="900" w:right="1440" w:bottom="72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58720" w14:textId="77777777" w:rsidR="006C1E9F" w:rsidRDefault="006C1E9F">
      <w:r>
        <w:separator/>
      </w:r>
    </w:p>
  </w:endnote>
  <w:endnote w:type="continuationSeparator" w:id="0">
    <w:p w14:paraId="6C258007" w14:textId="77777777" w:rsidR="006C1E9F" w:rsidRDefault="006C1E9F">
      <w:r>
        <w:continuationSeparator/>
      </w:r>
    </w:p>
  </w:endnote>
  <w:endnote w:type="continuationNotice" w:id="1">
    <w:p w14:paraId="19180586" w14:textId="77777777" w:rsidR="006C1E9F" w:rsidRDefault="006C1E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919C1" w14:textId="77777777" w:rsidR="006C1E9F" w:rsidRDefault="006C1E9F">
      <w:r>
        <w:separator/>
      </w:r>
    </w:p>
  </w:footnote>
  <w:footnote w:type="continuationSeparator" w:id="0">
    <w:p w14:paraId="7A838C17" w14:textId="77777777" w:rsidR="006C1E9F" w:rsidRDefault="006C1E9F">
      <w:r>
        <w:continuationSeparator/>
      </w:r>
    </w:p>
  </w:footnote>
  <w:footnote w:type="continuationNotice" w:id="1">
    <w:p w14:paraId="2242A882" w14:textId="77777777" w:rsidR="006C1E9F" w:rsidRDefault="006C1E9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54CB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10700"/>
    <w:multiLevelType w:val="hybridMultilevel"/>
    <w:tmpl w:val="67C675F8"/>
    <w:lvl w:ilvl="0" w:tplc="25326C9E">
      <w:start w:val="1"/>
      <w:numFmt w:val="bullet"/>
      <w:lvlText w:val="-"/>
      <w:lvlJc w:val="left"/>
      <w:pPr>
        <w:ind w:left="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82A36C">
      <w:start w:val="1"/>
      <w:numFmt w:val="bullet"/>
      <w:lvlText w:val="o"/>
      <w:lvlJc w:val="left"/>
      <w:pPr>
        <w:ind w:left="1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A07AE4">
      <w:start w:val="1"/>
      <w:numFmt w:val="bullet"/>
      <w:lvlText w:val="▪"/>
      <w:lvlJc w:val="left"/>
      <w:pPr>
        <w:ind w:left="2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7A35E2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8A2006">
      <w:start w:val="1"/>
      <w:numFmt w:val="bullet"/>
      <w:lvlText w:val="o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C849AE">
      <w:start w:val="1"/>
      <w:numFmt w:val="bullet"/>
      <w:lvlText w:val="▪"/>
      <w:lvlJc w:val="left"/>
      <w:pPr>
        <w:ind w:left="4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6AFEE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DC8538">
      <w:start w:val="1"/>
      <w:numFmt w:val="bullet"/>
      <w:lvlText w:val="o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B417D4">
      <w:start w:val="1"/>
      <w:numFmt w:val="bullet"/>
      <w:lvlText w:val="▪"/>
      <w:lvlJc w:val="left"/>
      <w:pPr>
        <w:ind w:left="6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A3031E"/>
    <w:multiLevelType w:val="multilevel"/>
    <w:tmpl w:val="925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43D05"/>
    <w:multiLevelType w:val="multilevel"/>
    <w:tmpl w:val="690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61C87"/>
    <w:multiLevelType w:val="multilevel"/>
    <w:tmpl w:val="34F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C1A87"/>
    <w:multiLevelType w:val="multilevel"/>
    <w:tmpl w:val="D7D6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06DC1"/>
    <w:multiLevelType w:val="multilevel"/>
    <w:tmpl w:val="B4A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25CE4"/>
    <w:multiLevelType w:val="multilevel"/>
    <w:tmpl w:val="A210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E05AF"/>
    <w:multiLevelType w:val="multilevel"/>
    <w:tmpl w:val="6BF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426D8"/>
    <w:multiLevelType w:val="multilevel"/>
    <w:tmpl w:val="AFA8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50380"/>
    <w:multiLevelType w:val="multilevel"/>
    <w:tmpl w:val="E21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C0CA0"/>
    <w:multiLevelType w:val="multilevel"/>
    <w:tmpl w:val="3612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23D2A"/>
    <w:multiLevelType w:val="hybridMultilevel"/>
    <w:tmpl w:val="4E64E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E3E69"/>
    <w:multiLevelType w:val="multilevel"/>
    <w:tmpl w:val="22B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A25F2"/>
    <w:multiLevelType w:val="multilevel"/>
    <w:tmpl w:val="FB5E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F1845"/>
    <w:multiLevelType w:val="multilevel"/>
    <w:tmpl w:val="66E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256319">
    <w:abstractNumId w:val="1"/>
  </w:num>
  <w:num w:numId="2" w16cid:durableId="650721576">
    <w:abstractNumId w:val="10"/>
  </w:num>
  <w:num w:numId="3" w16cid:durableId="100145954">
    <w:abstractNumId w:val="6"/>
  </w:num>
  <w:num w:numId="4" w16cid:durableId="1091318093">
    <w:abstractNumId w:val="14"/>
  </w:num>
  <w:num w:numId="5" w16cid:durableId="1254121426">
    <w:abstractNumId w:val="3"/>
  </w:num>
  <w:num w:numId="6" w16cid:durableId="1023364878">
    <w:abstractNumId w:val="7"/>
  </w:num>
  <w:num w:numId="7" w16cid:durableId="713382839">
    <w:abstractNumId w:val="13"/>
  </w:num>
  <w:num w:numId="8" w16cid:durableId="2106726344">
    <w:abstractNumId w:val="5"/>
  </w:num>
  <w:num w:numId="9" w16cid:durableId="999696237">
    <w:abstractNumId w:val="2"/>
  </w:num>
  <w:num w:numId="10" w16cid:durableId="607393307">
    <w:abstractNumId w:val="8"/>
  </w:num>
  <w:num w:numId="11" w16cid:durableId="1041788796">
    <w:abstractNumId w:val="15"/>
  </w:num>
  <w:num w:numId="12" w16cid:durableId="971789960">
    <w:abstractNumId w:val="12"/>
  </w:num>
  <w:num w:numId="13" w16cid:durableId="1501044299">
    <w:abstractNumId w:val="0"/>
  </w:num>
  <w:num w:numId="14" w16cid:durableId="1116559763">
    <w:abstractNumId w:val="9"/>
  </w:num>
  <w:num w:numId="15" w16cid:durableId="843131105">
    <w:abstractNumId w:val="11"/>
  </w:num>
  <w:num w:numId="16" w16cid:durableId="1288005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48F"/>
    <w:rsid w:val="00001AA9"/>
    <w:rsid w:val="0000719A"/>
    <w:rsid w:val="0002414F"/>
    <w:rsid w:val="000417C2"/>
    <w:rsid w:val="000559E9"/>
    <w:rsid w:val="00055EAC"/>
    <w:rsid w:val="000770EE"/>
    <w:rsid w:val="00083B45"/>
    <w:rsid w:val="000847F8"/>
    <w:rsid w:val="00085FD1"/>
    <w:rsid w:val="00086020"/>
    <w:rsid w:val="00086B23"/>
    <w:rsid w:val="00091EFF"/>
    <w:rsid w:val="000A1504"/>
    <w:rsid w:val="000A2C43"/>
    <w:rsid w:val="000A4CF8"/>
    <w:rsid w:val="000B521F"/>
    <w:rsid w:val="000C2A31"/>
    <w:rsid w:val="000D648F"/>
    <w:rsid w:val="000E3CAB"/>
    <w:rsid w:val="000F2308"/>
    <w:rsid w:val="001149FD"/>
    <w:rsid w:val="00121C4C"/>
    <w:rsid w:val="00145CB2"/>
    <w:rsid w:val="00157636"/>
    <w:rsid w:val="00180522"/>
    <w:rsid w:val="001A236B"/>
    <w:rsid w:val="001A394B"/>
    <w:rsid w:val="001B3A84"/>
    <w:rsid w:val="001B5742"/>
    <w:rsid w:val="001F7E09"/>
    <w:rsid w:val="0020765E"/>
    <w:rsid w:val="00210B2C"/>
    <w:rsid w:val="00221F77"/>
    <w:rsid w:val="00227E60"/>
    <w:rsid w:val="0025653C"/>
    <w:rsid w:val="00297CEE"/>
    <w:rsid w:val="002A247A"/>
    <w:rsid w:val="002C032C"/>
    <w:rsid w:val="002C333F"/>
    <w:rsid w:val="002C7503"/>
    <w:rsid w:val="002D4DFE"/>
    <w:rsid w:val="003042AE"/>
    <w:rsid w:val="00304FA9"/>
    <w:rsid w:val="00316F22"/>
    <w:rsid w:val="003205DB"/>
    <w:rsid w:val="00325A7F"/>
    <w:rsid w:val="003338A6"/>
    <w:rsid w:val="00335AE6"/>
    <w:rsid w:val="0034487E"/>
    <w:rsid w:val="003651D7"/>
    <w:rsid w:val="00395E0C"/>
    <w:rsid w:val="003D2014"/>
    <w:rsid w:val="003D4A46"/>
    <w:rsid w:val="003F1C6E"/>
    <w:rsid w:val="003F31F1"/>
    <w:rsid w:val="00401F2F"/>
    <w:rsid w:val="004033F3"/>
    <w:rsid w:val="00422923"/>
    <w:rsid w:val="00434F47"/>
    <w:rsid w:val="00437A10"/>
    <w:rsid w:val="0045065D"/>
    <w:rsid w:val="00453E91"/>
    <w:rsid w:val="004610A1"/>
    <w:rsid w:val="00462C38"/>
    <w:rsid w:val="00481EEF"/>
    <w:rsid w:val="004864CA"/>
    <w:rsid w:val="0049743F"/>
    <w:rsid w:val="004A5A09"/>
    <w:rsid w:val="004C4D0B"/>
    <w:rsid w:val="004D0B3E"/>
    <w:rsid w:val="004D72EE"/>
    <w:rsid w:val="004F6A3D"/>
    <w:rsid w:val="00530789"/>
    <w:rsid w:val="00536F97"/>
    <w:rsid w:val="00546455"/>
    <w:rsid w:val="00550471"/>
    <w:rsid w:val="005523C2"/>
    <w:rsid w:val="00567F1E"/>
    <w:rsid w:val="00573805"/>
    <w:rsid w:val="00593E3F"/>
    <w:rsid w:val="00594D06"/>
    <w:rsid w:val="005B4E1A"/>
    <w:rsid w:val="005C41A3"/>
    <w:rsid w:val="00603D4A"/>
    <w:rsid w:val="006119C6"/>
    <w:rsid w:val="0061415E"/>
    <w:rsid w:val="00615963"/>
    <w:rsid w:val="00622026"/>
    <w:rsid w:val="00623D0E"/>
    <w:rsid w:val="00625A91"/>
    <w:rsid w:val="006400F4"/>
    <w:rsid w:val="00654C5D"/>
    <w:rsid w:val="00656121"/>
    <w:rsid w:val="00683C6E"/>
    <w:rsid w:val="006C1E9F"/>
    <w:rsid w:val="006C43C3"/>
    <w:rsid w:val="006D072C"/>
    <w:rsid w:val="006F03D8"/>
    <w:rsid w:val="00707812"/>
    <w:rsid w:val="0071199E"/>
    <w:rsid w:val="00725ADC"/>
    <w:rsid w:val="00726EBD"/>
    <w:rsid w:val="00727B47"/>
    <w:rsid w:val="0073141A"/>
    <w:rsid w:val="00761740"/>
    <w:rsid w:val="00781CC9"/>
    <w:rsid w:val="0078683B"/>
    <w:rsid w:val="0079195D"/>
    <w:rsid w:val="007E0C79"/>
    <w:rsid w:val="007E6C80"/>
    <w:rsid w:val="00804720"/>
    <w:rsid w:val="008055F6"/>
    <w:rsid w:val="00810625"/>
    <w:rsid w:val="00865940"/>
    <w:rsid w:val="0087472A"/>
    <w:rsid w:val="0088162E"/>
    <w:rsid w:val="00890224"/>
    <w:rsid w:val="00897E13"/>
    <w:rsid w:val="008A268C"/>
    <w:rsid w:val="008A36E0"/>
    <w:rsid w:val="008B0503"/>
    <w:rsid w:val="008B7F2B"/>
    <w:rsid w:val="008F2E9E"/>
    <w:rsid w:val="009045D7"/>
    <w:rsid w:val="00911266"/>
    <w:rsid w:val="00925A31"/>
    <w:rsid w:val="009419C7"/>
    <w:rsid w:val="0094508F"/>
    <w:rsid w:val="0094715B"/>
    <w:rsid w:val="0095574D"/>
    <w:rsid w:val="00967291"/>
    <w:rsid w:val="00990C20"/>
    <w:rsid w:val="009B34C1"/>
    <w:rsid w:val="009D7CE1"/>
    <w:rsid w:val="009E03B5"/>
    <w:rsid w:val="009E4F87"/>
    <w:rsid w:val="009E5D17"/>
    <w:rsid w:val="009F4D2E"/>
    <w:rsid w:val="00A014CD"/>
    <w:rsid w:val="00A01812"/>
    <w:rsid w:val="00A01DCB"/>
    <w:rsid w:val="00A14C84"/>
    <w:rsid w:val="00A4102C"/>
    <w:rsid w:val="00A47788"/>
    <w:rsid w:val="00A571F3"/>
    <w:rsid w:val="00A83796"/>
    <w:rsid w:val="00AB316B"/>
    <w:rsid w:val="00AF0C18"/>
    <w:rsid w:val="00AF156D"/>
    <w:rsid w:val="00AF3EFF"/>
    <w:rsid w:val="00AF634C"/>
    <w:rsid w:val="00B023BC"/>
    <w:rsid w:val="00B12690"/>
    <w:rsid w:val="00B44FA8"/>
    <w:rsid w:val="00B459E2"/>
    <w:rsid w:val="00B55777"/>
    <w:rsid w:val="00B84902"/>
    <w:rsid w:val="00B95040"/>
    <w:rsid w:val="00BA77F3"/>
    <w:rsid w:val="00BB27DA"/>
    <w:rsid w:val="00BC06B7"/>
    <w:rsid w:val="00BD346C"/>
    <w:rsid w:val="00BE1681"/>
    <w:rsid w:val="00BE2A68"/>
    <w:rsid w:val="00BE5273"/>
    <w:rsid w:val="00C20F00"/>
    <w:rsid w:val="00C21903"/>
    <w:rsid w:val="00C340BD"/>
    <w:rsid w:val="00C34DD7"/>
    <w:rsid w:val="00C36479"/>
    <w:rsid w:val="00C40F70"/>
    <w:rsid w:val="00C42DDC"/>
    <w:rsid w:val="00C53E83"/>
    <w:rsid w:val="00C747E2"/>
    <w:rsid w:val="00C839CF"/>
    <w:rsid w:val="00C851CB"/>
    <w:rsid w:val="00C91915"/>
    <w:rsid w:val="00C95ADB"/>
    <w:rsid w:val="00CE43CD"/>
    <w:rsid w:val="00CF5950"/>
    <w:rsid w:val="00D12C4F"/>
    <w:rsid w:val="00D2231F"/>
    <w:rsid w:val="00D31237"/>
    <w:rsid w:val="00D3635C"/>
    <w:rsid w:val="00D418EE"/>
    <w:rsid w:val="00D518CE"/>
    <w:rsid w:val="00D6086E"/>
    <w:rsid w:val="00D70BF6"/>
    <w:rsid w:val="00DD4F1B"/>
    <w:rsid w:val="00DE7BDB"/>
    <w:rsid w:val="00E04EC3"/>
    <w:rsid w:val="00E2082E"/>
    <w:rsid w:val="00E40892"/>
    <w:rsid w:val="00E61E6D"/>
    <w:rsid w:val="00E92958"/>
    <w:rsid w:val="00EA2911"/>
    <w:rsid w:val="00EA67FE"/>
    <w:rsid w:val="00F264E1"/>
    <w:rsid w:val="00F31FB5"/>
    <w:rsid w:val="00F41955"/>
    <w:rsid w:val="00F57504"/>
    <w:rsid w:val="00F619C3"/>
    <w:rsid w:val="00F66558"/>
    <w:rsid w:val="00FA1F9A"/>
    <w:rsid w:val="00FA6173"/>
    <w:rsid w:val="00FD05CE"/>
    <w:rsid w:val="00FD3D2A"/>
    <w:rsid w:val="00FF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9FD45"/>
  <w15:chartTrackingRefBased/>
  <w15:docId w15:val="{DDFC632E-2934-4215-B5D8-57C49F23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777"/>
    <w:pPr>
      <w:spacing w:before="120" w:after="0" w:line="24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86E"/>
    <w:pPr>
      <w:outlineLvl w:val="0"/>
    </w:pPr>
    <w:rPr>
      <w:rFonts w:asciiTheme="majorHAnsi" w:eastAsiaTheme="majorEastAsia" w:hAnsiTheme="majorHAnsi" w:cstheme="majorBidi"/>
      <w:kern w:val="20"/>
      <w:sz w:val="1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73141A"/>
    <w:pPr>
      <w:keepNext/>
      <w:keepLines/>
      <w:tabs>
        <w:tab w:val="right" w:pos="9360"/>
      </w:tabs>
      <w:spacing w:after="120"/>
      <w:outlineLvl w:val="1"/>
    </w:pPr>
    <w:rPr>
      <w:rFonts w:asciiTheme="majorHAnsi" w:eastAsiaTheme="majorEastAsia" w:hAnsiTheme="majorHAnsi" w:cstheme="majorBidi"/>
      <w:b/>
      <w:bCs/>
      <w:kern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086E"/>
    <w:pPr>
      <w:keepNext/>
      <w:keepLines/>
      <w:outlineLvl w:val="2"/>
    </w:pPr>
    <w:rPr>
      <w:rFonts w:asciiTheme="majorHAnsi" w:eastAsiaTheme="majorEastAsia" w:hAnsiTheme="majorHAnsi" w:cstheme="majorBidi"/>
      <w:b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D6086E"/>
    <w:rPr>
      <w:rFonts w:asciiTheme="majorHAnsi" w:eastAsiaTheme="majorEastAsia" w:hAnsiTheme="majorHAnsi" w:cstheme="majorBidi"/>
      <w:color w:val="595959" w:themeColor="text1" w:themeTint="A6"/>
      <w:kern w:val="20"/>
      <w:sz w:val="1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3141A"/>
    <w:rPr>
      <w:rFonts w:asciiTheme="majorHAnsi" w:eastAsiaTheme="majorEastAsia" w:hAnsiTheme="majorHAnsi" w:cstheme="majorBidi"/>
      <w:b/>
      <w:bCs/>
      <w:color w:val="595959" w:themeColor="text1" w:themeTint="A6"/>
      <w:kern w:val="20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E7BDB"/>
    <w:rPr>
      <w:color w:val="80808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6086E"/>
    <w:rPr>
      <w:rFonts w:asciiTheme="majorHAnsi" w:eastAsiaTheme="majorEastAsia" w:hAnsiTheme="majorHAnsi" w:cstheme="majorBidi"/>
      <w:b/>
      <w:color w:val="595959" w:themeColor="text1" w:themeTint="A6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86E"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6E"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6E"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6E"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6E"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6E"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Subtitle">
    <w:name w:val="Subtitle"/>
    <w:basedOn w:val="Normal"/>
    <w:next w:val="Normal"/>
    <w:link w:val="SubtitleChar"/>
    <w:uiPriority w:val="2"/>
    <w:rsid w:val="0073141A"/>
    <w:pPr>
      <w:spacing w:before="360" w:after="120"/>
    </w:pPr>
    <w:rPr>
      <w:b/>
      <w:caps/>
      <w:color w:val="577188" w:themeColor="accent1" w:themeShade="BF"/>
      <w:spacing w:val="20"/>
    </w:rPr>
  </w:style>
  <w:style w:type="character" w:customStyle="1" w:styleId="SubtitleChar">
    <w:name w:val="Subtitle Char"/>
    <w:basedOn w:val="DefaultParagraphFont"/>
    <w:link w:val="Subtitle"/>
    <w:uiPriority w:val="2"/>
    <w:rsid w:val="0073141A"/>
    <w:rPr>
      <w:b/>
      <w:caps/>
      <w:color w:val="577188" w:themeColor="accent1" w:themeShade="BF"/>
      <w:spacing w:val="20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rsid w:val="003448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5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rsid w:val="00CF5950"/>
    <w:pPr>
      <w:contextualSpacing/>
    </w:pPr>
    <w:rPr>
      <w:rFonts w:asciiTheme="majorHAnsi" w:eastAsiaTheme="majorEastAsia" w:hAnsiTheme="majorHAnsi" w:cstheme="majorBidi"/>
      <w:b/>
      <w:caps/>
      <w:color w:val="577188" w:themeColor="accent1" w:themeShade="BF"/>
      <w:spacing w:val="8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F5950"/>
    <w:rPr>
      <w:rFonts w:asciiTheme="majorHAnsi" w:eastAsiaTheme="majorEastAsia" w:hAnsiTheme="majorHAnsi" w:cstheme="majorBidi"/>
      <w:b/>
      <w:caps/>
      <w:color w:val="577188" w:themeColor="accent1" w:themeShade="BF"/>
      <w:spacing w:val="80"/>
      <w:sz w:val="56"/>
      <w:szCs w:val="56"/>
    </w:rPr>
  </w:style>
  <w:style w:type="paragraph" w:styleId="Header">
    <w:name w:val="header"/>
    <w:basedOn w:val="Normal"/>
    <w:link w:val="Head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3C6E"/>
    <w:rPr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3C6E"/>
    <w:rPr>
      <w:color w:val="595959" w:themeColor="text1" w:themeTint="A6"/>
      <w:sz w:val="20"/>
    </w:rPr>
  </w:style>
  <w:style w:type="paragraph" w:customStyle="1" w:styleId="ReferenceHeader">
    <w:name w:val="Reference Header"/>
    <w:basedOn w:val="Normal"/>
    <w:link w:val="ReferenceHeaderChar"/>
    <w:qFormat/>
    <w:rsid w:val="0073141A"/>
    <w:pPr>
      <w:spacing w:after="120" w:line="259" w:lineRule="auto"/>
    </w:pPr>
    <w:rPr>
      <w:rFonts w:asciiTheme="majorHAnsi" w:hAnsiTheme="majorHAnsi" w:cstheme="majorHAnsi"/>
      <w:b/>
      <w:bCs/>
    </w:rPr>
  </w:style>
  <w:style w:type="character" w:customStyle="1" w:styleId="ReferenceHeaderChar">
    <w:name w:val="Reference Header Char"/>
    <w:basedOn w:val="DefaultParagraphFont"/>
    <w:link w:val="ReferenceHeader"/>
    <w:rsid w:val="0073141A"/>
    <w:rPr>
      <w:rFonts w:asciiTheme="majorHAnsi" w:hAnsiTheme="majorHAnsi" w:cstheme="majorHAnsi"/>
      <w:b/>
      <w:bCs/>
      <w:color w:val="595959" w:themeColor="text1" w:themeTint="A6"/>
      <w:sz w:val="20"/>
    </w:rPr>
  </w:style>
  <w:style w:type="paragraph" w:customStyle="1" w:styleId="ReferenceContactInfo">
    <w:name w:val="Reference Contact Info"/>
    <w:basedOn w:val="ReferenceHeader"/>
    <w:qFormat/>
    <w:rsid w:val="0073141A"/>
    <w:pPr>
      <w:tabs>
        <w:tab w:val="center" w:pos="4680"/>
        <w:tab w:val="right" w:pos="9360"/>
      </w:tabs>
    </w:pPr>
    <w:rPr>
      <w:b w:val="0"/>
      <w:bCs w:val="0"/>
    </w:rPr>
  </w:style>
  <w:style w:type="character" w:styleId="Hyperlink">
    <w:name w:val="Hyperlink"/>
    <w:basedOn w:val="DefaultParagraphFont"/>
    <w:uiPriority w:val="99"/>
    <w:semiHidden/>
    <w:rsid w:val="00B55777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7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5AE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5AE6"/>
    <w:rPr>
      <w:b/>
      <w:bCs/>
    </w:rPr>
  </w:style>
  <w:style w:type="paragraph" w:styleId="ListBullet">
    <w:name w:val="List Bullet"/>
    <w:basedOn w:val="Normal"/>
    <w:uiPriority w:val="99"/>
    <w:unhideWhenUsed/>
    <w:rsid w:val="001B5742"/>
    <w:pPr>
      <w:numPr>
        <w:numId w:val="13"/>
      </w:numPr>
      <w:spacing w:before="0" w:after="200" w:line="276" w:lineRule="auto"/>
      <w:contextualSpacing/>
    </w:pPr>
    <w:rPr>
      <w:rFonts w:ascii="Calibri" w:hAnsi="Calibri"/>
      <w:color w:val="auto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4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bedlrhman14/School_Mangmen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ATS%20simple%20food%20service%20resume.dotx" TargetMode="Externa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5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00B2A8-D78E-4D0E-83E0-0C635D8CC5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A135059-C0B1-4DAE-B130-416960F15B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76D57B-AB58-49F2-9D55-CF05BEF3CD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BBFC63-EF93-485F-AA69-DEBFE7D972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simple food service resume.dotx</Template>
  <TotalTime>5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El Zeny</dc:creator>
  <cp:keywords/>
  <dc:description/>
  <cp:lastModifiedBy>abdelrhman ahmed</cp:lastModifiedBy>
  <cp:revision>12</cp:revision>
  <dcterms:created xsi:type="dcterms:W3CDTF">2025-07-13T20:42:00Z</dcterms:created>
  <dcterms:modified xsi:type="dcterms:W3CDTF">2025-07-13T21:12:00Z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